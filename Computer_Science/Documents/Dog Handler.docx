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7043" w:rsidRPr="00836C9C" w:rsidRDefault="00836C9C" w:rsidP="00836C9C">
      <w:bookmarkStart w:id="0" w:name="_GoBack"/>
      <w:r w:rsidRPr="00836C9C">
        <w:t>I am a hard worker in everything that I do. I love dogs and when I saw this job I knew that it was perfect for me. I like to get my hands dirty and stay moving. Engaging in hands on activities and completing the tasks described such as feeding, cleaning up, and generally keeping an eye on 15 dogs at a time sounds like an amazing opportunity.  I am graduating from the University of Iowa in December with a Bachelor in Informatics, but I am interested in going into web design.  A lot of opportunities to make useful web applications are present right here in Iowa City, so I will be sticking around for quite some time.  Most places in Iowa City do not allow dogs in apartments which have kept me from adopting one but this job would give me an opportunity to interact with them on a daily basis which would be perfect! I only have classes two days out of the week so the rest of the time I would be able to pick up hours.  I have a reliable way to work because I have a bike that I ride around for the most part, but I also take the bus from my apartment often as well.  I am originally from Chicago Illinois, but my home is Iowa.  I don't go home often and I try to pick up as many hours as possible over breaks. This past winter break I only went home for one day for Christmas Day and then I was back in Iowa trying to get hours at work.  My current job is wonderful I would just like to have more hours to work on a regular basis and I like the way shifts are broken up throughout the day in Lucky Pawz's organization.  I hope you'll consider taking me on as a future employee. I guarantee you will not regret the decision.</w:t>
      </w:r>
      <w:bookmarkEnd w:id="0"/>
    </w:p>
    <w:sectPr w:rsidR="00BC7043" w:rsidRPr="00836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C9C"/>
    <w:rsid w:val="00836C9C"/>
    <w:rsid w:val="00BC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EFE2C156</Template>
  <TotalTime>7</TotalTime>
  <Pages>1</Pages>
  <Words>243</Words>
  <Characters>1388</Characters>
  <Application>Microsoft Office Word</Application>
  <DocSecurity>0</DocSecurity>
  <Lines>11</Lines>
  <Paragraphs>3</Paragraphs>
  <ScaleCrop>false</ScaleCrop>
  <Company>University of Iowa</Company>
  <LinksUpToDate>false</LinksUpToDate>
  <CharactersWithSpaces>1628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1</cp:revision>
  <dcterms:created xsi:type="dcterms:W3CDTF">2013-03-09T05:15:00Z</dcterms:created>
  <dcterms:modified xsi:type="dcterms:W3CDTF">2013-03-09T05:22:00Z</dcterms:modified>
</cp:coreProperties>
</file>
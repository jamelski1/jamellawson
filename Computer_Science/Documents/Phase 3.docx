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142" w:rsidRDefault="00F53564">
      <w:r>
        <w:rPr>
          <w:noProof/>
        </w:rPr>
        <w:drawing>
          <wp:inline distT="0" distB="0" distL="0" distR="0" wp14:anchorId="2380A473" wp14:editId="539F3AB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564" w:rsidRDefault="00F53564">
      <w:r>
        <w:rPr>
          <w:noProof/>
        </w:rPr>
        <w:drawing>
          <wp:inline distT="0" distB="0" distL="0" distR="0" wp14:anchorId="6CD2AAAA" wp14:editId="2A9F59C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564" w:rsidRDefault="00F53564">
      <w:r>
        <w:rPr>
          <w:noProof/>
        </w:rPr>
        <w:lastRenderedPageBreak/>
        <w:drawing>
          <wp:inline distT="0" distB="0" distL="0" distR="0" wp14:anchorId="13402299" wp14:editId="495094C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564" w:rsidRDefault="00F53564">
      <w:r>
        <w:rPr>
          <w:noProof/>
        </w:rPr>
        <w:drawing>
          <wp:inline distT="0" distB="0" distL="0" distR="0" wp14:anchorId="582BB40F" wp14:editId="4189186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564" w:rsidRDefault="00F53564">
      <w:r>
        <w:rPr>
          <w:noProof/>
        </w:rPr>
        <w:lastRenderedPageBreak/>
        <w:drawing>
          <wp:inline distT="0" distB="0" distL="0" distR="0" wp14:anchorId="6171F184" wp14:editId="5A43C7A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3564" w:rsidRDefault="00F53564"/>
    <w:p w:rsidR="00F53564" w:rsidRDefault="00F53564"/>
    <w:p w:rsidR="00297B01" w:rsidRDefault="00297B01"/>
    <w:sectPr w:rsidR="00297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B01"/>
    <w:rsid w:val="00297B01"/>
    <w:rsid w:val="00B57142"/>
    <w:rsid w:val="00F5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7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B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7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B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7A79C152</Template>
  <TotalTime>58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Iowa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jllawsn</dc:creator>
  <cp:lastModifiedBy>jllawsn</cp:lastModifiedBy>
  <cp:revision>1</cp:revision>
  <dcterms:created xsi:type="dcterms:W3CDTF">2012-11-15T02:28:00Z</dcterms:created>
  <dcterms:modified xsi:type="dcterms:W3CDTF">2012-11-15T03:26:00Z</dcterms:modified>
</cp:coreProperties>
</file>
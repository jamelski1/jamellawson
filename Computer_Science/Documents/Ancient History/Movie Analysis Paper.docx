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C1F" w:rsidRDefault="00F93C1F"/>
    <w:p w:rsidR="00F93C1F" w:rsidRDefault="00F93C1F"/>
    <w:p w:rsidR="00F93C1F" w:rsidRDefault="00F93C1F">
      <w:hyperlink r:id="rId5" w:history="1">
        <w:r w:rsidRPr="00B82B34">
          <w:rPr>
            <w:rStyle w:val="Hyperlink"/>
          </w:rPr>
          <w:t>http://www.commonsensemedia.org/movie-reviews/300</w:t>
        </w:r>
      </w:hyperlink>
      <w:r>
        <w:t xml:space="preserve"> </w:t>
      </w:r>
      <w:r>
        <w:t>(1st review...pretty good)</w:t>
      </w:r>
    </w:p>
    <w:p w:rsidR="00F93C1F" w:rsidRDefault="00F93C1F">
      <w:hyperlink r:id="rId6" w:history="1">
        <w:r w:rsidRPr="00B82B34">
          <w:rPr>
            <w:rStyle w:val="Hyperlink"/>
          </w:rPr>
          <w:t>http://movies.about.com/od/300/fr/300review030707.htm</w:t>
        </w:r>
      </w:hyperlink>
      <w:r>
        <w:t xml:space="preserve"> (2nd review...awful)</w:t>
      </w:r>
    </w:p>
    <w:p w:rsidR="005A775C" w:rsidRDefault="005A775C">
      <w:hyperlink r:id="rId7" w:history="1">
        <w:r w:rsidRPr="00B82B34">
          <w:rPr>
            <w:rStyle w:val="Hyperlink"/>
          </w:rPr>
          <w:t>http://www.spentaproductions.com/300themovie_the_truth_behind_300.htm</w:t>
        </w:r>
      </w:hyperlink>
      <w:r>
        <w:t xml:space="preserve"> (history behind the movie 300)</w:t>
      </w:r>
    </w:p>
    <w:p w:rsidR="005A775C" w:rsidRDefault="00F33518">
      <w:hyperlink r:id="rId8" w:history="1">
        <w:r w:rsidRPr="00B82B34">
          <w:rPr>
            <w:rStyle w:val="Hyperlink"/>
          </w:rPr>
          <w:t>http://en.wikipedia.org/wiki/Battle_of_Thermopylae</w:t>
        </w:r>
      </w:hyperlink>
      <w:r>
        <w:t xml:space="preserve"> (history behind the movie 300 number 2)</w:t>
      </w:r>
      <w:bookmarkStart w:id="0" w:name="_GoBack"/>
      <w:bookmarkEnd w:id="0"/>
    </w:p>
    <w:sectPr w:rsidR="005A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C1F"/>
    <w:rsid w:val="0010777D"/>
    <w:rsid w:val="005A775C"/>
    <w:rsid w:val="00F33518"/>
    <w:rsid w:val="00F9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C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C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attle_of_Thermopyla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entaproductions.com/300themovie_the_truth_behind_300.ht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movies.about.com/od/300/fr/300review030707.htm" TargetMode="External"/><Relationship Id="rId5" Type="http://schemas.openxmlformats.org/officeDocument/2006/relationships/hyperlink" Target="http://www.commonsensemedia.org/movie-reviews/3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24F7456E</Template>
  <TotalTime>27</TotalTime>
  <Pages>1</Pages>
  <Words>94</Words>
  <Characters>541</Characters>
  <Application>Microsoft Office Word</Application>
  <DocSecurity>0</DocSecurity>
  <Lines>4</Lines>
  <Paragraphs>1</Paragraphs>
  <ScaleCrop>false</ScaleCrop>
  <Company>University of Iowa</Company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3</cp:revision>
  <dcterms:created xsi:type="dcterms:W3CDTF">2012-06-15T18:48:00Z</dcterms:created>
  <dcterms:modified xsi:type="dcterms:W3CDTF">2012-06-15T19:24:00Z</dcterms:modified>
</cp:coreProperties>
</file>
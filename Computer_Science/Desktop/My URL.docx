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A4A" w:rsidRDefault="009D1162">
      <w:r w:rsidRPr="009D1162">
        <w:t>http://webdev.cs.uiowa.edu/~jllawsn/accounting/index.html</w:t>
      </w:r>
      <w:bookmarkStart w:id="0" w:name="_GoBack"/>
      <w:bookmarkEnd w:id="0"/>
    </w:p>
    <w:sectPr w:rsidR="008F1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162"/>
    <w:rsid w:val="008F1A4A"/>
    <w:rsid w:val="009D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107DE444</Template>
  <TotalTime>0</TotalTime>
  <Pages>1</Pages>
  <Words>8</Words>
  <Characters>50</Characters>
  <Application>Microsoft Office Word</Application>
  <DocSecurity>0</DocSecurity>
  <Lines>1</Lines>
  <Paragraphs>1</Paragraphs>
  <ScaleCrop>false</ScaleCrop>
  <Company>University of Iowa</Company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jllawsn</dc:creator>
  <cp:lastModifiedBy>jllawsn</cp:lastModifiedBy>
  <cp:revision>1</cp:revision>
  <dcterms:created xsi:type="dcterms:W3CDTF">2013-02-05T15:17:00Z</dcterms:created>
  <dcterms:modified xsi:type="dcterms:W3CDTF">2013-02-05T15:17:00Z</dcterms:modified>
</cp:coreProperties>
</file>